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C42D" w14:textId="21062E3B" w:rsidR="00F41BEE" w:rsidRPr="00986D43" w:rsidRDefault="00C866D7" w:rsidP="0090147C">
      <w:pPr>
        <w:pStyle w:val="Title"/>
        <w:spacing w:before="120"/>
        <w:jc w:val="center"/>
        <w:rPr>
          <w:sz w:val="40"/>
          <w:szCs w:val="12"/>
        </w:rPr>
      </w:pPr>
      <w:r w:rsidRPr="00986D43">
        <w:rPr>
          <w:sz w:val="48"/>
          <w:szCs w:val="16"/>
        </w:rPr>
        <w:t xml:space="preserve">Ashish </w:t>
      </w:r>
      <w:r w:rsidR="006D1302">
        <w:rPr>
          <w:sz w:val="48"/>
          <w:szCs w:val="16"/>
        </w:rPr>
        <w:t>K</w:t>
      </w:r>
      <w:r w:rsidRPr="00986D43">
        <w:rPr>
          <w:sz w:val="48"/>
          <w:szCs w:val="16"/>
        </w:rPr>
        <w:t>umar</w:t>
      </w:r>
    </w:p>
    <w:p w14:paraId="276DC080" w14:textId="4F4714CD" w:rsidR="006E7B9E" w:rsidRPr="006E7B9E" w:rsidRDefault="00C866D7" w:rsidP="006E7B9E">
      <w:pPr>
        <w:pStyle w:val="Heading1"/>
        <w:rPr>
          <w:sz w:val="22"/>
          <w:szCs w:val="30"/>
          <w:lang w:val="en-IN"/>
        </w:rPr>
      </w:pPr>
      <w:r w:rsidRPr="00D00777">
        <w:rPr>
          <w:sz w:val="22"/>
          <w:szCs w:val="30"/>
        </w:rPr>
        <w:t>Chandigarh, India</w:t>
      </w:r>
      <w:r w:rsidR="00F41BEE" w:rsidRPr="00D00777">
        <w:rPr>
          <w:sz w:val="22"/>
          <w:szCs w:val="30"/>
        </w:rPr>
        <w:t xml:space="preserve"> |</w:t>
      </w:r>
      <w:r w:rsidR="00BB476F" w:rsidRPr="00D00777">
        <w:rPr>
          <w:sz w:val="22"/>
          <w:szCs w:val="30"/>
        </w:rPr>
        <w:t xml:space="preserve"> </w:t>
      </w:r>
      <w:r w:rsidR="003F1761" w:rsidRPr="00D00777">
        <w:rPr>
          <w:sz w:val="22"/>
          <w:szCs w:val="30"/>
        </w:rPr>
        <w:t>+91</w:t>
      </w:r>
      <w:r w:rsidR="00F41BEE" w:rsidRPr="00D00777">
        <w:rPr>
          <w:sz w:val="22"/>
          <w:szCs w:val="30"/>
        </w:rPr>
        <w:t xml:space="preserve"> </w:t>
      </w:r>
      <w:r w:rsidRPr="00D00777">
        <w:rPr>
          <w:sz w:val="22"/>
          <w:szCs w:val="30"/>
        </w:rPr>
        <w:t>9417143628</w:t>
      </w:r>
      <w:r w:rsidR="00F41BEE" w:rsidRPr="00D00777">
        <w:rPr>
          <w:sz w:val="22"/>
          <w:szCs w:val="30"/>
        </w:rPr>
        <w:t xml:space="preserve"> | </w:t>
      </w:r>
      <w:hyperlink r:id="rId11" w:history="1">
        <w:r w:rsidR="00CB51D0" w:rsidRPr="00CB51D0">
          <w:rPr>
            <w:rStyle w:val="Hyperlink"/>
            <w:color w:val="0070C0"/>
            <w:sz w:val="22"/>
            <w:szCs w:val="30"/>
          </w:rPr>
          <w:t>ashishk.codes@gmail.com</w:t>
        </w:r>
      </w:hyperlink>
      <w:r w:rsidRPr="00CB51D0">
        <w:rPr>
          <w:color w:val="0070C0"/>
          <w:sz w:val="22"/>
          <w:szCs w:val="30"/>
        </w:rPr>
        <w:t xml:space="preserve"> </w:t>
      </w:r>
      <w:r w:rsidRPr="00D00777">
        <w:rPr>
          <w:sz w:val="22"/>
          <w:szCs w:val="30"/>
        </w:rPr>
        <w:t xml:space="preserve">| </w:t>
      </w:r>
      <w:hyperlink r:id="rId12" w:history="1">
        <w:r w:rsidR="00E27BBE" w:rsidRPr="00CB51D0">
          <w:rPr>
            <w:rStyle w:val="Hyperlink"/>
            <w:color w:val="0070C0"/>
            <w:sz w:val="22"/>
            <w:szCs w:val="30"/>
          </w:rPr>
          <w:t>github.com/akrathor18</w:t>
        </w:r>
      </w:hyperlink>
      <w:r w:rsidR="00D00777" w:rsidRPr="00CB51D0">
        <w:rPr>
          <w:color w:val="0070C0"/>
          <w:sz w:val="22"/>
          <w:szCs w:val="30"/>
        </w:rPr>
        <w:t xml:space="preserve"> </w:t>
      </w:r>
      <w:r w:rsidR="00D00777">
        <w:rPr>
          <w:sz w:val="22"/>
          <w:szCs w:val="30"/>
        </w:rPr>
        <w:t>|</w:t>
      </w:r>
      <w:r w:rsidR="006E7B9E">
        <w:rPr>
          <w:sz w:val="22"/>
          <w:szCs w:val="30"/>
        </w:rPr>
        <w:t xml:space="preserve"> </w:t>
      </w:r>
      <w:hyperlink r:id="rId13" w:history="1">
        <w:r w:rsidR="006E7B9E" w:rsidRPr="0010223A">
          <w:rPr>
            <w:rStyle w:val="Hyperlink"/>
            <w:bCs/>
            <w:color w:val="0070C0"/>
            <w:sz w:val="22"/>
            <w:szCs w:val="30"/>
            <w:lang w:val="en-IN"/>
          </w:rPr>
          <w:t>LinkedIn</w:t>
        </w:r>
        <w:r w:rsidR="006E7B9E" w:rsidRPr="00330D8A">
          <w:rPr>
            <w:rStyle w:val="Hyperlink"/>
            <w:bCs/>
            <w:color w:val="0070C0"/>
            <w:sz w:val="22"/>
            <w:szCs w:val="30"/>
            <w:lang w:val="en-IN"/>
          </w:rPr>
          <w:t> </w:t>
        </w:r>
      </w:hyperlink>
    </w:p>
    <w:p w14:paraId="4D90CCA1" w14:textId="77777777" w:rsidR="00F41BEE" w:rsidRDefault="00000000" w:rsidP="006E0605">
      <w:pPr>
        <w:pStyle w:val="Heading1"/>
      </w:pPr>
      <w:sdt>
        <w:sdtPr>
          <w:id w:val="-736782104"/>
          <w:placeholder>
            <w:docPart w:val="62C7FB2B460C4B7BA9D99BCCFAA652BA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14:paraId="4707124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1A9A9F65" wp14:editId="69B19C07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B9EF4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5F57411" w14:textId="28C1C734" w:rsidR="00D00777" w:rsidRDefault="00F0450A" w:rsidP="00D00777">
      <w:pPr>
        <w:pStyle w:val="Heading1"/>
        <w:spacing w:before="120"/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</w:pP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Computer Science Engineering student with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strong fundamentals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in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full-stack web development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.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Passionate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about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building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scalable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,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user-centric applications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using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React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,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Node.js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,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databases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, and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REST APIs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. Seeking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a Full Stack Development Intern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role to contribute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to real-world products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while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continuously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improving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technical and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problem-solving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 xml:space="preserve"> </w:t>
      </w:r>
      <w:r w:rsidRPr="00F0450A">
        <w:rPr>
          <w:rFonts w:asciiTheme="minorHAnsi" w:eastAsiaTheme="minorHAnsi" w:hAnsiTheme="minorHAnsi" w:cstheme="minorBidi"/>
          <w:bCs/>
          <w:spacing w:val="0"/>
          <w:sz w:val="20"/>
          <w:szCs w:val="22"/>
        </w:rPr>
        <w:t>skills</w:t>
      </w:r>
      <w:r w:rsidRPr="00F0450A">
        <w:rPr>
          <w:rFonts w:asciiTheme="minorHAnsi" w:eastAsiaTheme="minorHAnsi" w:hAnsiTheme="minorHAnsi" w:cstheme="minorBidi"/>
          <w:b w:val="0"/>
          <w:spacing w:val="0"/>
          <w:sz w:val="20"/>
          <w:szCs w:val="22"/>
        </w:rPr>
        <w:t>.</w:t>
      </w:r>
    </w:p>
    <w:p w14:paraId="11E4C9EC" w14:textId="27A3E784" w:rsidR="00986D43" w:rsidRDefault="008E09B0" w:rsidP="00D00777">
      <w:pPr>
        <w:pStyle w:val="Heading1"/>
        <w:spacing w:before="120"/>
      </w:pPr>
      <w:r>
        <w:t>Skills &amp; Technology</w:t>
      </w:r>
    </w:p>
    <w:p w14:paraId="11231D08" w14:textId="77777777" w:rsidR="00986D43" w:rsidRPr="00003455" w:rsidRDefault="00986D43" w:rsidP="00986D43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CBA6193" wp14:editId="0529EEE2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D930EF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B1D7B86" w14:textId="6F2D73F2" w:rsidR="00986D43" w:rsidRDefault="00D00777">
      <w:pPr>
        <w:pStyle w:val="ListBullet"/>
        <w:numPr>
          <w:ilvl w:val="0"/>
          <w:numId w:val="11"/>
        </w:numPr>
      </w:pPr>
      <w:r w:rsidRPr="00D00777">
        <w:rPr>
          <w:b/>
          <w:bCs/>
        </w:rPr>
        <w:t>Frontend</w:t>
      </w:r>
      <w:r w:rsidR="00986D43" w:rsidRPr="00177813">
        <w:rPr>
          <w:b/>
          <w:bCs/>
        </w:rPr>
        <w:t>:</w:t>
      </w:r>
      <w:r w:rsidR="00986D43">
        <w:t xml:space="preserve"> </w:t>
      </w:r>
      <w:r w:rsidRPr="00D00777">
        <w:t>HTML, CSS3, JavaScript, React.js, Next.js, Tailwind CSS</w:t>
      </w:r>
    </w:p>
    <w:p w14:paraId="05187F54" w14:textId="1FD9A3DE" w:rsidR="00986D43" w:rsidRPr="00F0450A" w:rsidRDefault="00D00777" w:rsidP="00F0450A">
      <w:pPr>
        <w:pStyle w:val="ListBullet"/>
        <w:numPr>
          <w:ilvl w:val="0"/>
          <w:numId w:val="11"/>
        </w:numPr>
        <w:rPr>
          <w:b/>
          <w:bCs/>
        </w:rPr>
      </w:pPr>
      <w:r w:rsidRPr="00D00777">
        <w:rPr>
          <w:b/>
          <w:bCs/>
        </w:rPr>
        <w:t>Backend</w:t>
      </w:r>
      <w:r w:rsidR="00986D43" w:rsidRPr="00177813">
        <w:rPr>
          <w:b/>
          <w:bCs/>
        </w:rPr>
        <w:t>:</w:t>
      </w:r>
      <w:r w:rsidR="00986D43">
        <w:rPr>
          <w:b/>
          <w:bCs/>
        </w:rPr>
        <w:t xml:space="preserve"> </w:t>
      </w:r>
      <w:r w:rsidRPr="00D00777">
        <w:t>Node.js, Express.js</w:t>
      </w:r>
      <w:r w:rsidR="00F0450A">
        <w:t xml:space="preserve">, </w:t>
      </w:r>
      <w:r w:rsidR="00F0450A" w:rsidRPr="00D00777">
        <w:t>REST APIs, Authentication, JWT</w:t>
      </w:r>
    </w:p>
    <w:p w14:paraId="17D95D1C" w14:textId="5BE560DC" w:rsidR="00986D43" w:rsidRPr="00177813" w:rsidRDefault="00986D43">
      <w:pPr>
        <w:pStyle w:val="ListBullet"/>
        <w:numPr>
          <w:ilvl w:val="0"/>
          <w:numId w:val="11"/>
        </w:numPr>
        <w:rPr>
          <w:b/>
          <w:bCs/>
        </w:rPr>
      </w:pPr>
      <w:r w:rsidRPr="00177813">
        <w:rPr>
          <w:b/>
          <w:bCs/>
        </w:rPr>
        <w:t>Databases:</w:t>
      </w:r>
      <w:r>
        <w:rPr>
          <w:b/>
          <w:bCs/>
        </w:rPr>
        <w:t xml:space="preserve"> </w:t>
      </w:r>
      <w:r w:rsidRPr="00177813">
        <w:t>MongoDB, MySQL</w:t>
      </w:r>
    </w:p>
    <w:p w14:paraId="23C93CC3" w14:textId="2EC0E70F" w:rsidR="00D00777" w:rsidRPr="00177813" w:rsidRDefault="00986D43" w:rsidP="00F0450A">
      <w:pPr>
        <w:pStyle w:val="ListBullet"/>
        <w:numPr>
          <w:ilvl w:val="0"/>
          <w:numId w:val="11"/>
        </w:numPr>
        <w:rPr>
          <w:b/>
          <w:bCs/>
        </w:rPr>
      </w:pPr>
      <w:r w:rsidRPr="00177813">
        <w:rPr>
          <w:b/>
          <w:bCs/>
        </w:rPr>
        <w:t>Tools &amp; Platforms:</w:t>
      </w:r>
      <w:r>
        <w:rPr>
          <w:b/>
          <w:bCs/>
        </w:rPr>
        <w:t xml:space="preserve"> </w:t>
      </w:r>
      <w:r w:rsidRPr="00177813">
        <w:t>Git, GitHub,</w:t>
      </w:r>
      <w:r w:rsidR="00756B52">
        <w:t xml:space="preserve"> </w:t>
      </w:r>
      <w:r w:rsidR="00756B52" w:rsidRPr="00756B52">
        <w:t>GitHub Actions (CI/CD)</w:t>
      </w:r>
      <w:r w:rsidR="00756B52">
        <w:t xml:space="preserve">, </w:t>
      </w:r>
      <w:r w:rsidRPr="00177813">
        <w:t>VS Code, Postman,</w:t>
      </w:r>
      <w:r>
        <w:t xml:space="preserve"> MS Office</w:t>
      </w:r>
    </w:p>
    <w:p w14:paraId="7773080C" w14:textId="103B74E9" w:rsidR="00986D43" w:rsidRPr="00986D43" w:rsidRDefault="00986D43">
      <w:pPr>
        <w:pStyle w:val="ListBullet"/>
        <w:numPr>
          <w:ilvl w:val="0"/>
          <w:numId w:val="11"/>
        </w:numPr>
        <w:rPr>
          <w:b/>
          <w:bCs/>
        </w:rPr>
      </w:pPr>
      <w:r w:rsidRPr="003F1761">
        <w:rPr>
          <w:b/>
          <w:bCs/>
        </w:rPr>
        <w:t>Languages</w:t>
      </w:r>
      <w:r w:rsidRPr="00177813">
        <w:rPr>
          <w:b/>
          <w:bCs/>
        </w:rPr>
        <w:t>:</w:t>
      </w:r>
      <w:r>
        <w:rPr>
          <w:b/>
          <w:bCs/>
        </w:rPr>
        <w:t xml:space="preserve"> </w:t>
      </w:r>
      <w:r>
        <w:t>English, Hindi</w:t>
      </w:r>
      <w:r w:rsidR="00F0450A">
        <w:t>, Punjabi</w:t>
      </w:r>
    </w:p>
    <w:p w14:paraId="67E5605D" w14:textId="071D0B66" w:rsidR="00F41BEE" w:rsidRDefault="00C866D7" w:rsidP="00D00777">
      <w:pPr>
        <w:pStyle w:val="Heading1"/>
        <w:spacing w:before="120"/>
      </w:pPr>
      <w:r>
        <w:t>Projects</w:t>
      </w:r>
    </w:p>
    <w:p w14:paraId="65AEC73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452FA8C" wp14:editId="6ED730C3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5D5294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0AF6B9C" w14:textId="0FD01522" w:rsidR="00C954C9" w:rsidRPr="00F0450A" w:rsidRDefault="00C954C9">
      <w:pPr>
        <w:pStyle w:val="Heading2"/>
        <w:numPr>
          <w:ilvl w:val="0"/>
          <w:numId w:val="12"/>
        </w:numPr>
        <w:rPr>
          <w:color w:val="0070C0"/>
        </w:rPr>
      </w:pPr>
      <w:r w:rsidRPr="00C954C9">
        <w:t>Note-Sharing Web App</w:t>
      </w:r>
      <w:r>
        <w:t xml:space="preserve"> |</w:t>
      </w:r>
      <w:r w:rsidR="000F05A2">
        <w:t xml:space="preserve"> </w:t>
      </w:r>
      <w:r w:rsidR="007D6099" w:rsidRPr="00CB51D0">
        <w:rPr>
          <w:u w:val="single"/>
        </w:rPr>
        <w:t>GitHub</w:t>
      </w:r>
      <w:r w:rsidR="000F05A2" w:rsidRPr="00CB51D0">
        <w:rPr>
          <w:u w:val="single"/>
        </w:rPr>
        <w:t>:</w:t>
      </w:r>
      <w:r w:rsidR="006F7ABC">
        <w:t xml:space="preserve"> </w:t>
      </w:r>
      <w:hyperlink r:id="rId14" w:history="1">
        <w:r w:rsidR="00B90F71" w:rsidRPr="00CB51D0">
          <w:rPr>
            <w:rStyle w:val="Hyperlink"/>
            <w:color w:val="0070C0"/>
          </w:rPr>
          <w:t>github.com/akrathor18/Note-sharing-app</w:t>
        </w:r>
      </w:hyperlink>
      <w:r w:rsidR="00F0450A">
        <w:t xml:space="preserve"> |</w:t>
      </w:r>
      <w:r w:rsidR="00F0450A" w:rsidRPr="00F0450A">
        <w:t xml:space="preserve"> </w:t>
      </w:r>
      <w:r w:rsidR="00F0450A" w:rsidRPr="00F0450A">
        <w:rPr>
          <w:u w:val="single"/>
        </w:rPr>
        <w:t>Live</w:t>
      </w:r>
      <w:r w:rsidR="00F0450A">
        <w:t xml:space="preserve">: </w:t>
      </w:r>
      <w:hyperlink r:id="rId15" w:history="1">
        <w:r w:rsidR="00F0450A" w:rsidRPr="00F0450A">
          <w:rPr>
            <w:rStyle w:val="Hyperlink"/>
            <w:color w:val="0070C0"/>
          </w:rPr>
          <w:t>https://studyhub-dev.web.app/</w:t>
        </w:r>
      </w:hyperlink>
    </w:p>
    <w:p w14:paraId="7D1D9DB6" w14:textId="01C7A421" w:rsidR="00F41BEE" w:rsidRDefault="00C954C9" w:rsidP="006E0605">
      <w:pPr>
        <w:pStyle w:val="Heading2"/>
      </w:pPr>
      <w:r w:rsidRPr="00C954C9">
        <w:t>Tech Stack: React, Node.js, Express.js, MongoDB, Tailwind CSS</w:t>
      </w:r>
      <w:r w:rsidR="00003455">
        <w:tab/>
      </w:r>
    </w:p>
    <w:p w14:paraId="74383E4F" w14:textId="5C2BB3A5" w:rsidR="00F41BEE" w:rsidRDefault="007D6099" w:rsidP="007D6099">
      <w:pPr>
        <w:pStyle w:val="ListBullet"/>
        <w:ind w:left="283"/>
      </w:pPr>
      <w:r w:rsidRPr="007D6099">
        <w:t xml:space="preserve">Built a </w:t>
      </w:r>
      <w:r w:rsidRPr="007D6099">
        <w:rPr>
          <w:b/>
          <w:bCs/>
        </w:rPr>
        <w:t>full-stack platform</w:t>
      </w:r>
      <w:r w:rsidRPr="007D6099">
        <w:t xml:space="preserve"> for </w:t>
      </w:r>
      <w:r w:rsidRPr="007D6099">
        <w:rPr>
          <w:b/>
          <w:bCs/>
        </w:rPr>
        <w:t>students</w:t>
      </w:r>
      <w:r w:rsidRPr="007D6099">
        <w:t xml:space="preserve"> to </w:t>
      </w:r>
      <w:r w:rsidRPr="007D6099">
        <w:rPr>
          <w:b/>
          <w:bCs/>
        </w:rPr>
        <w:t>upload</w:t>
      </w:r>
      <w:r w:rsidRPr="007D6099">
        <w:t xml:space="preserve">, </w:t>
      </w:r>
      <w:r w:rsidRPr="007D6099">
        <w:rPr>
          <w:b/>
          <w:bCs/>
        </w:rPr>
        <w:t>share</w:t>
      </w:r>
      <w:r w:rsidR="00EF4E0C">
        <w:rPr>
          <w:b/>
          <w:bCs/>
        </w:rPr>
        <w:t>,</w:t>
      </w:r>
      <w:r w:rsidRPr="007D6099">
        <w:t xml:space="preserve"> and </w:t>
      </w:r>
      <w:r w:rsidRPr="007D6099">
        <w:rPr>
          <w:b/>
          <w:bCs/>
        </w:rPr>
        <w:t>access</w:t>
      </w:r>
      <w:r w:rsidRPr="007D6099">
        <w:t xml:space="preserve"> </w:t>
      </w:r>
      <w:r w:rsidRPr="007D6099">
        <w:rPr>
          <w:b/>
          <w:bCs/>
        </w:rPr>
        <w:t>study</w:t>
      </w:r>
      <w:r w:rsidRPr="007D6099">
        <w:t xml:space="preserve"> </w:t>
      </w:r>
      <w:r w:rsidRPr="007D6099">
        <w:rPr>
          <w:b/>
          <w:bCs/>
        </w:rPr>
        <w:t>notes</w:t>
      </w:r>
      <w:r w:rsidRPr="007D6099">
        <w:t xml:space="preserve"> with </w:t>
      </w:r>
      <w:r w:rsidRPr="007D6099">
        <w:rPr>
          <w:b/>
          <w:bCs/>
        </w:rPr>
        <w:t>subject</w:t>
      </w:r>
      <w:r w:rsidRPr="007D6099">
        <w:t xml:space="preserve"> </w:t>
      </w:r>
      <w:r w:rsidRPr="007D6099">
        <w:rPr>
          <w:b/>
          <w:bCs/>
        </w:rPr>
        <w:t>filters</w:t>
      </w:r>
      <w:r w:rsidRPr="007D6099">
        <w:t xml:space="preserve"> &amp; </w:t>
      </w:r>
      <w:r w:rsidRPr="007D6099">
        <w:rPr>
          <w:b/>
          <w:bCs/>
        </w:rPr>
        <w:t>search</w:t>
      </w:r>
      <w:r w:rsidR="00C954C9" w:rsidRPr="00C954C9">
        <w:t>.</w:t>
      </w:r>
    </w:p>
    <w:p w14:paraId="2CBB4BD2" w14:textId="1080C4C0" w:rsidR="00F41BEE" w:rsidRDefault="00C954C9" w:rsidP="00C954C9">
      <w:pPr>
        <w:pStyle w:val="ListBullet"/>
      </w:pPr>
      <w:r w:rsidRPr="00C954C9">
        <w:t xml:space="preserve">Integrated </w:t>
      </w:r>
      <w:r w:rsidRPr="003F1761">
        <w:rPr>
          <w:b/>
          <w:bCs/>
        </w:rPr>
        <w:t>quiz</w:t>
      </w:r>
      <w:r w:rsidRPr="00C954C9">
        <w:t xml:space="preserve"> </w:t>
      </w:r>
      <w:r w:rsidRPr="003F1761">
        <w:rPr>
          <w:b/>
          <w:bCs/>
        </w:rPr>
        <w:t>module</w:t>
      </w:r>
      <w:r w:rsidRPr="00C954C9">
        <w:t xml:space="preserve"> with </w:t>
      </w:r>
      <w:r w:rsidRPr="003F1761">
        <w:rPr>
          <w:b/>
          <w:bCs/>
        </w:rPr>
        <w:t>multiple-choice questions</w:t>
      </w:r>
      <w:r w:rsidRPr="00C954C9">
        <w:t xml:space="preserve"> to help students </w:t>
      </w:r>
      <w:r w:rsidRPr="00BB476F">
        <w:rPr>
          <w:b/>
          <w:bCs/>
        </w:rPr>
        <w:t>test knowledge</w:t>
      </w:r>
      <w:r w:rsidRPr="00C954C9">
        <w:t xml:space="preserve"> and </w:t>
      </w:r>
      <w:r w:rsidRPr="00BB476F">
        <w:rPr>
          <w:b/>
          <w:bCs/>
        </w:rPr>
        <w:t>track progress</w:t>
      </w:r>
    </w:p>
    <w:p w14:paraId="28587927" w14:textId="66E5ACB4" w:rsidR="00F41BEE" w:rsidRDefault="00C954C9" w:rsidP="006E0605">
      <w:pPr>
        <w:pStyle w:val="ListBullet"/>
      </w:pPr>
      <w:r w:rsidRPr="003F1761">
        <w:rPr>
          <w:b/>
          <w:bCs/>
        </w:rPr>
        <w:t>Designed complex user schema</w:t>
      </w:r>
      <w:r w:rsidRPr="00C954C9">
        <w:t xml:space="preserve"> including </w:t>
      </w:r>
      <w:r w:rsidRPr="00BB476F">
        <w:rPr>
          <w:b/>
          <w:bCs/>
        </w:rPr>
        <w:t>bio, study analytics, achievements</w:t>
      </w:r>
      <w:r w:rsidRPr="00C954C9">
        <w:t xml:space="preserve">, and </w:t>
      </w:r>
      <w:r w:rsidRPr="00BB476F">
        <w:rPr>
          <w:b/>
          <w:bCs/>
        </w:rPr>
        <w:t>recent activity.</w:t>
      </w:r>
    </w:p>
    <w:p w14:paraId="652C9A0B" w14:textId="0BCA027E" w:rsidR="00F41BEE" w:rsidRDefault="00C954C9" w:rsidP="00D52131">
      <w:pPr>
        <w:pStyle w:val="ListBullet"/>
      </w:pPr>
      <w:r w:rsidRPr="00C954C9">
        <w:t xml:space="preserve">Implemented </w:t>
      </w:r>
      <w:r w:rsidRPr="003F1761">
        <w:rPr>
          <w:b/>
          <w:bCs/>
        </w:rPr>
        <w:t>responsive UI</w:t>
      </w:r>
      <w:r w:rsidRPr="00C954C9">
        <w:t xml:space="preserve"> with </w:t>
      </w:r>
      <w:r w:rsidRPr="003F1761">
        <w:rPr>
          <w:b/>
          <w:bCs/>
        </w:rPr>
        <w:t>React</w:t>
      </w:r>
      <w:r w:rsidRPr="00C954C9">
        <w:t xml:space="preserve"> and </w:t>
      </w:r>
      <w:r w:rsidRPr="003F1761">
        <w:rPr>
          <w:b/>
          <w:bCs/>
        </w:rPr>
        <w:t>Tailwind CSS</w:t>
      </w:r>
      <w:r w:rsidRPr="00C954C9">
        <w:t xml:space="preserve"> for seamless cross-device experience.</w:t>
      </w:r>
    </w:p>
    <w:p w14:paraId="0A16C096" w14:textId="77777777" w:rsidR="007D6099" w:rsidRPr="00CC2029" w:rsidRDefault="007D6099" w:rsidP="007D6099">
      <w:pPr>
        <w:pStyle w:val="ListBullet"/>
        <w:rPr>
          <w:lang w:val="en-IN" w:eastAsia="en-IN"/>
        </w:rPr>
      </w:pPr>
      <w:r w:rsidRPr="007D6099">
        <w:rPr>
          <w:lang w:val="en-IN" w:eastAsia="en-IN"/>
        </w:rPr>
        <w:t xml:space="preserve">Followed </w:t>
      </w:r>
      <w:r w:rsidRPr="007D6099">
        <w:rPr>
          <w:b/>
          <w:bCs/>
          <w:lang w:val="en-IN" w:eastAsia="en-IN"/>
        </w:rPr>
        <w:t>REST API</w:t>
      </w:r>
      <w:r w:rsidRPr="007D6099">
        <w:rPr>
          <w:lang w:val="en-IN" w:eastAsia="en-IN"/>
        </w:rPr>
        <w:t xml:space="preserve"> standards and </w:t>
      </w:r>
      <w:r w:rsidRPr="007D6099">
        <w:rPr>
          <w:b/>
          <w:bCs/>
          <w:lang w:val="en-IN" w:eastAsia="en-IN"/>
        </w:rPr>
        <w:t>modular</w:t>
      </w:r>
      <w:r w:rsidRPr="007D6099">
        <w:rPr>
          <w:lang w:val="en-IN" w:eastAsia="en-IN"/>
        </w:rPr>
        <w:t xml:space="preserve"> </w:t>
      </w:r>
      <w:r w:rsidRPr="007D6099">
        <w:rPr>
          <w:b/>
          <w:bCs/>
          <w:lang w:val="en-IN" w:eastAsia="en-IN"/>
        </w:rPr>
        <w:t>backend</w:t>
      </w:r>
      <w:r w:rsidRPr="007D6099">
        <w:rPr>
          <w:lang w:val="en-IN" w:eastAsia="en-IN"/>
        </w:rPr>
        <w:t xml:space="preserve"> </w:t>
      </w:r>
      <w:r w:rsidRPr="007D6099">
        <w:rPr>
          <w:b/>
          <w:bCs/>
          <w:lang w:val="en-IN" w:eastAsia="en-IN"/>
        </w:rPr>
        <w:t>architecture</w:t>
      </w:r>
      <w:r w:rsidRPr="007D6099">
        <w:rPr>
          <w:lang w:val="en-IN" w:eastAsia="en-IN"/>
        </w:rPr>
        <w:t xml:space="preserve"> for easy </w:t>
      </w:r>
      <w:r w:rsidRPr="0048475B">
        <w:rPr>
          <w:b/>
          <w:bCs/>
          <w:lang w:val="en-IN" w:eastAsia="en-IN"/>
        </w:rPr>
        <w:t>feature</w:t>
      </w:r>
      <w:r w:rsidRPr="007D6099">
        <w:rPr>
          <w:lang w:val="en-IN" w:eastAsia="en-IN"/>
        </w:rPr>
        <w:t xml:space="preserve"> </w:t>
      </w:r>
      <w:r w:rsidRPr="0048475B">
        <w:rPr>
          <w:b/>
          <w:bCs/>
          <w:lang w:val="en-IN" w:eastAsia="en-IN"/>
        </w:rPr>
        <w:t>expansion</w:t>
      </w:r>
    </w:p>
    <w:p w14:paraId="0C9A7300" w14:textId="309B7E2C" w:rsidR="00CC2029" w:rsidRPr="007D6099" w:rsidRDefault="00CC2029" w:rsidP="007D6099">
      <w:pPr>
        <w:pStyle w:val="ListBullet"/>
        <w:rPr>
          <w:lang w:val="en-IN" w:eastAsia="en-IN"/>
        </w:rPr>
      </w:pPr>
      <w:r w:rsidRPr="00CC2029">
        <w:rPr>
          <w:b/>
          <w:bCs/>
          <w:lang w:eastAsia="en-IN"/>
        </w:rPr>
        <w:t>Implemented CI/CD</w:t>
      </w:r>
      <w:r w:rsidRPr="00CC2029">
        <w:rPr>
          <w:lang w:eastAsia="en-IN"/>
        </w:rPr>
        <w:t xml:space="preserve"> using </w:t>
      </w:r>
      <w:r w:rsidRPr="00CC2029">
        <w:rPr>
          <w:b/>
          <w:bCs/>
          <w:lang w:eastAsia="en-IN"/>
        </w:rPr>
        <w:t>GitHub Actions</w:t>
      </w:r>
      <w:r w:rsidRPr="00CC2029">
        <w:rPr>
          <w:lang w:eastAsia="en-IN"/>
        </w:rPr>
        <w:t xml:space="preserve"> to automate </w:t>
      </w:r>
      <w:r w:rsidRPr="00CC2029">
        <w:rPr>
          <w:b/>
          <w:bCs/>
          <w:lang w:eastAsia="en-IN"/>
        </w:rPr>
        <w:t>build</w:t>
      </w:r>
      <w:r w:rsidRPr="00CC2029">
        <w:rPr>
          <w:lang w:eastAsia="en-IN"/>
        </w:rPr>
        <w:t xml:space="preserve"> and </w:t>
      </w:r>
      <w:r w:rsidRPr="00CC2029">
        <w:rPr>
          <w:b/>
          <w:bCs/>
          <w:lang w:eastAsia="en-IN"/>
        </w:rPr>
        <w:t>deployment</w:t>
      </w:r>
      <w:r w:rsidRPr="00CC2029">
        <w:rPr>
          <w:lang w:eastAsia="en-IN"/>
        </w:rPr>
        <w:t xml:space="preserve"> </w:t>
      </w:r>
      <w:r w:rsidRPr="00CC2029">
        <w:rPr>
          <w:b/>
          <w:bCs/>
          <w:lang w:eastAsia="en-IN"/>
        </w:rPr>
        <w:t>workflows</w:t>
      </w:r>
      <w:r w:rsidRPr="00CC2029">
        <w:rPr>
          <w:lang w:eastAsia="en-IN"/>
        </w:rPr>
        <w:t>, enabling reliable and faster releases.</w:t>
      </w:r>
    </w:p>
    <w:p w14:paraId="2D777D02" w14:textId="107920E7" w:rsidR="00C954C9" w:rsidRDefault="00C954C9">
      <w:pPr>
        <w:pStyle w:val="Heading2"/>
        <w:numPr>
          <w:ilvl w:val="0"/>
          <w:numId w:val="12"/>
        </w:numPr>
        <w:jc w:val="both"/>
      </w:pPr>
      <w:r w:rsidRPr="00000983">
        <w:t xml:space="preserve">Inventory Management System – </w:t>
      </w:r>
      <w:r w:rsidRPr="00F0450A">
        <w:rPr>
          <w:u w:val="single"/>
        </w:rPr>
        <w:t>Hackathon Project</w:t>
      </w:r>
      <w:r w:rsidR="002E78CE" w:rsidRPr="00000983">
        <w:t xml:space="preserve"> </w:t>
      </w:r>
      <w:r w:rsidR="002E78CE">
        <w:t>|</w:t>
      </w:r>
      <w:r w:rsidR="000F05A2">
        <w:t xml:space="preserve"> </w:t>
      </w:r>
      <w:r w:rsidR="000F05A2" w:rsidRPr="00CB51D0">
        <w:rPr>
          <w:u w:val="single"/>
        </w:rPr>
        <w:t>Demo</w:t>
      </w:r>
      <w:r w:rsidR="000F05A2" w:rsidRPr="000F05A2">
        <w:t>:</w:t>
      </w:r>
      <w:r w:rsidR="00173924" w:rsidRPr="00CB51D0">
        <w:rPr>
          <w:color w:val="0070C0"/>
        </w:rPr>
        <w:t xml:space="preserve"> </w:t>
      </w:r>
      <w:hyperlink r:id="rId16" w:history="1">
        <w:r w:rsidR="002E78CE" w:rsidRPr="00CB51D0">
          <w:rPr>
            <w:rStyle w:val="Hyperlink"/>
            <w:color w:val="0070C0"/>
          </w:rPr>
          <w:t>invent-labs-frontend.vercel.app</w:t>
        </w:r>
      </w:hyperlink>
    </w:p>
    <w:p w14:paraId="5C18985C" w14:textId="528D4A0F" w:rsidR="00F41BEE" w:rsidRDefault="00C954C9" w:rsidP="006E0605">
      <w:pPr>
        <w:pStyle w:val="Heading2"/>
      </w:pPr>
      <w:r w:rsidRPr="00C954C9">
        <w:t>Tech Stack: Next.js, Node.js, Express.js, PostgreSQL/SQLite, Prisma ORM, Chart.js, Tailwind CSS</w:t>
      </w:r>
      <w:r w:rsidR="00003455">
        <w:tab/>
      </w:r>
    </w:p>
    <w:p w14:paraId="501F99B0" w14:textId="77777777" w:rsidR="00EB7CB9" w:rsidRDefault="00EB7CB9" w:rsidP="00D52131">
      <w:pPr>
        <w:pStyle w:val="ListBullet"/>
      </w:pPr>
      <w:r w:rsidRPr="00EB7CB9">
        <w:t xml:space="preserve">Engineered a </w:t>
      </w:r>
      <w:r w:rsidRPr="00CB51D0">
        <w:rPr>
          <w:b/>
          <w:bCs/>
        </w:rPr>
        <w:t xml:space="preserve">real-time inventory tracker </w:t>
      </w:r>
      <w:r w:rsidRPr="00EB7CB9">
        <w:t xml:space="preserve">supporting </w:t>
      </w:r>
      <w:r w:rsidRPr="00CB51D0">
        <w:rPr>
          <w:b/>
          <w:bCs/>
        </w:rPr>
        <w:t>sales</w:t>
      </w:r>
      <w:r w:rsidRPr="00EB7CB9">
        <w:t xml:space="preserve">, </w:t>
      </w:r>
      <w:r w:rsidRPr="00CB51D0">
        <w:rPr>
          <w:b/>
          <w:bCs/>
        </w:rPr>
        <w:t>returns</w:t>
      </w:r>
      <w:r w:rsidRPr="00EB7CB9">
        <w:t xml:space="preserve"> &amp; </w:t>
      </w:r>
      <w:r w:rsidRPr="00CB51D0">
        <w:rPr>
          <w:b/>
          <w:bCs/>
        </w:rPr>
        <w:t>stock</w:t>
      </w:r>
      <w:r w:rsidRPr="00EB7CB9">
        <w:t xml:space="preserve"> </w:t>
      </w:r>
      <w:r w:rsidRPr="00CB51D0">
        <w:rPr>
          <w:b/>
          <w:bCs/>
        </w:rPr>
        <w:t>refill</w:t>
      </w:r>
      <w:r w:rsidRPr="00EB7CB9">
        <w:t xml:space="preserve"> operations</w:t>
      </w:r>
    </w:p>
    <w:p w14:paraId="4788EA7F" w14:textId="03BBA117" w:rsidR="00F41BEE" w:rsidRDefault="00C954C9" w:rsidP="00D52131">
      <w:pPr>
        <w:pStyle w:val="ListBullet"/>
      </w:pPr>
      <w:r w:rsidRPr="00C954C9">
        <w:t xml:space="preserve">Implemented </w:t>
      </w:r>
      <w:r w:rsidRPr="003F1761">
        <w:rPr>
          <w:b/>
          <w:bCs/>
        </w:rPr>
        <w:t>role-based authentication</w:t>
      </w:r>
      <w:r w:rsidRPr="00C954C9">
        <w:t xml:space="preserve"> </w:t>
      </w:r>
      <w:r w:rsidRPr="00BB476F">
        <w:rPr>
          <w:b/>
          <w:bCs/>
        </w:rPr>
        <w:t>(Admin/Staff)</w:t>
      </w:r>
      <w:r w:rsidRPr="00C954C9">
        <w:t xml:space="preserve"> with </w:t>
      </w:r>
      <w:r w:rsidRPr="00BB476F">
        <w:rPr>
          <w:b/>
          <w:bCs/>
        </w:rPr>
        <w:t>secure login</w:t>
      </w:r>
      <w:r w:rsidRPr="00C954C9">
        <w:t xml:space="preserve"> and </w:t>
      </w:r>
      <w:r w:rsidRPr="00BB476F">
        <w:rPr>
          <w:b/>
          <w:bCs/>
        </w:rPr>
        <w:t>protected routes.</w:t>
      </w:r>
    </w:p>
    <w:p w14:paraId="6A98D30A" w14:textId="2DED7AC3" w:rsidR="00F41BEE" w:rsidRDefault="00C954C9" w:rsidP="00D52131">
      <w:pPr>
        <w:pStyle w:val="ListBullet"/>
      </w:pPr>
      <w:r w:rsidRPr="00C954C9">
        <w:t xml:space="preserve">Created </w:t>
      </w:r>
      <w:r w:rsidRPr="003F1761">
        <w:rPr>
          <w:b/>
          <w:bCs/>
        </w:rPr>
        <w:t>inventory movement logs</w:t>
      </w:r>
      <w:r w:rsidRPr="00C954C9">
        <w:t xml:space="preserve"> with </w:t>
      </w:r>
      <w:r w:rsidRPr="00BB476F">
        <w:rPr>
          <w:b/>
          <w:bCs/>
        </w:rPr>
        <w:t>timestamp</w:t>
      </w:r>
      <w:r w:rsidRPr="00C954C9">
        <w:t xml:space="preserve"> and </w:t>
      </w:r>
      <w:r w:rsidRPr="00BB476F">
        <w:rPr>
          <w:b/>
          <w:bCs/>
        </w:rPr>
        <w:t>user ID</w:t>
      </w:r>
      <w:r w:rsidRPr="00C954C9">
        <w:t xml:space="preserve"> to </w:t>
      </w:r>
      <w:r w:rsidRPr="00BB476F">
        <w:rPr>
          <w:b/>
          <w:bCs/>
        </w:rPr>
        <w:t>ensure traceability.</w:t>
      </w:r>
    </w:p>
    <w:p w14:paraId="03E51CB9" w14:textId="67BDB017" w:rsidR="00F41BEE" w:rsidRDefault="00C954C9" w:rsidP="00D52131">
      <w:pPr>
        <w:pStyle w:val="ListBullet"/>
      </w:pPr>
      <w:r w:rsidRPr="003F1761">
        <w:rPr>
          <w:b/>
          <w:bCs/>
        </w:rPr>
        <w:t>Designed</w:t>
      </w:r>
      <w:r w:rsidR="00EF4E0C">
        <w:rPr>
          <w:b/>
          <w:bCs/>
        </w:rPr>
        <w:t xml:space="preserve"> a</w:t>
      </w:r>
      <w:r w:rsidRPr="003F1761">
        <w:rPr>
          <w:b/>
          <w:bCs/>
        </w:rPr>
        <w:t xml:space="preserve"> low-stock alert system</w:t>
      </w:r>
      <w:r w:rsidRPr="00C954C9">
        <w:t xml:space="preserve"> with </w:t>
      </w:r>
      <w:r w:rsidRPr="00BB476F">
        <w:rPr>
          <w:b/>
          <w:bCs/>
        </w:rPr>
        <w:t>automated email notifications.</w:t>
      </w:r>
    </w:p>
    <w:p w14:paraId="3A9D9C5B" w14:textId="157D8651" w:rsidR="00C954C9" w:rsidRDefault="00C954C9" w:rsidP="00D52131">
      <w:pPr>
        <w:pStyle w:val="ListBullet"/>
      </w:pPr>
      <w:r w:rsidRPr="00C954C9">
        <w:t xml:space="preserve">Developed </w:t>
      </w:r>
      <w:r w:rsidRPr="003F1761">
        <w:rPr>
          <w:b/>
          <w:bCs/>
        </w:rPr>
        <w:t>analytics dashboard</w:t>
      </w:r>
      <w:r w:rsidRPr="00C954C9">
        <w:t xml:space="preserve"> with </w:t>
      </w:r>
      <w:r w:rsidRPr="00BB476F">
        <w:rPr>
          <w:b/>
          <w:bCs/>
        </w:rPr>
        <w:t>category-wise distribution, low-stock trends,</w:t>
      </w:r>
      <w:r w:rsidRPr="00C954C9">
        <w:t xml:space="preserve"> and </w:t>
      </w:r>
      <w:r w:rsidRPr="00BB476F">
        <w:rPr>
          <w:b/>
          <w:bCs/>
        </w:rPr>
        <w:t>activity charts.</w:t>
      </w:r>
    </w:p>
    <w:p w14:paraId="078BA2E0" w14:textId="34B74DA0" w:rsidR="00003455" w:rsidRDefault="00C954C9" w:rsidP="00003455">
      <w:pPr>
        <w:pStyle w:val="ListBullet"/>
      </w:pPr>
      <w:r w:rsidRPr="00C954C9">
        <w:t xml:space="preserve">Ensured </w:t>
      </w:r>
      <w:r w:rsidRPr="003F1761">
        <w:rPr>
          <w:b/>
          <w:bCs/>
        </w:rPr>
        <w:t>scalability</w:t>
      </w:r>
      <w:r w:rsidRPr="00C954C9">
        <w:t xml:space="preserve"> and </w:t>
      </w:r>
      <w:r w:rsidRPr="003F1761">
        <w:rPr>
          <w:b/>
          <w:bCs/>
        </w:rPr>
        <w:t>modular backend architecture</w:t>
      </w:r>
      <w:r w:rsidRPr="00C954C9">
        <w:t xml:space="preserve"> for future expansion.</w:t>
      </w:r>
    </w:p>
    <w:p w14:paraId="323F3074" w14:textId="38183C3E" w:rsidR="00EB7CB9" w:rsidRDefault="00EB7CB9" w:rsidP="00003455">
      <w:pPr>
        <w:pStyle w:val="ListBullet"/>
      </w:pPr>
      <w:r w:rsidRPr="00EB7CB9">
        <w:rPr>
          <w:b/>
          <w:bCs/>
        </w:rPr>
        <w:t>Optimized backend</w:t>
      </w:r>
      <w:r w:rsidRPr="00EB7CB9">
        <w:t xml:space="preserve"> with </w:t>
      </w:r>
      <w:r w:rsidRPr="00EB7CB9">
        <w:rPr>
          <w:b/>
          <w:bCs/>
        </w:rPr>
        <w:t>Prisma ORM</w:t>
      </w:r>
      <w:r w:rsidRPr="00EB7CB9">
        <w:t xml:space="preserve"> + </w:t>
      </w:r>
      <w:r w:rsidRPr="00EB7CB9">
        <w:rPr>
          <w:b/>
          <w:bCs/>
        </w:rPr>
        <w:t>clean architecture</w:t>
      </w:r>
      <w:r w:rsidRPr="00EB7CB9">
        <w:t xml:space="preserve"> for </w:t>
      </w:r>
      <w:r w:rsidRPr="00EB7CB9">
        <w:rPr>
          <w:b/>
          <w:bCs/>
        </w:rPr>
        <w:t>maintainability</w:t>
      </w:r>
      <w:r w:rsidRPr="00EB7CB9">
        <w:t xml:space="preserve"> &amp; </w:t>
      </w:r>
      <w:r w:rsidRPr="00EB7CB9">
        <w:rPr>
          <w:b/>
          <w:bCs/>
        </w:rPr>
        <w:t>scalability</w:t>
      </w:r>
    </w:p>
    <w:p w14:paraId="12F431A9" w14:textId="77777777" w:rsidR="00F41BEE" w:rsidRDefault="00000000" w:rsidP="006E0605">
      <w:pPr>
        <w:pStyle w:val="Heading1"/>
      </w:pPr>
      <w:sdt>
        <w:sdtPr>
          <w:id w:val="1513793667"/>
          <w:placeholder>
            <w:docPart w:val="823007DB74A84F2382CDF34BE82BFBFD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14:paraId="3D21E268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B3FE013" wp14:editId="0C8426AD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2EAD0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7F78A98" w14:textId="6A34AD8E" w:rsidR="00F41BEE" w:rsidRDefault="004B0C2C">
      <w:pPr>
        <w:pStyle w:val="Heading2"/>
        <w:numPr>
          <w:ilvl w:val="0"/>
          <w:numId w:val="13"/>
        </w:numPr>
      </w:pPr>
      <w:r>
        <w:t xml:space="preserve"> </w:t>
      </w:r>
      <w:r w:rsidR="00D34FDB" w:rsidRPr="00D34FDB">
        <w:t>Diploma in Computer Science Engineering</w:t>
      </w:r>
      <w:r w:rsidR="00003455">
        <w:tab/>
      </w:r>
      <w:r w:rsidR="0042437D">
        <w:t>2024-2026</w:t>
      </w:r>
    </w:p>
    <w:p w14:paraId="4E8CC8C0" w14:textId="095F31EA" w:rsidR="00F41BEE" w:rsidRDefault="004B0C2C" w:rsidP="00D52131">
      <w:r>
        <w:t xml:space="preserve">  </w:t>
      </w:r>
      <w:r w:rsidR="0042437D">
        <w:t>C</w:t>
      </w:r>
      <w:r w:rsidR="0042437D" w:rsidRPr="0042437D">
        <w:t xml:space="preserve">handigarh </w:t>
      </w:r>
      <w:r w:rsidR="00E27BBE" w:rsidRPr="0042437D">
        <w:t>College</w:t>
      </w:r>
      <w:r w:rsidR="0042437D" w:rsidRPr="0042437D">
        <w:t xml:space="preserve"> of </w:t>
      </w:r>
      <w:r w:rsidR="00E27BBE" w:rsidRPr="0042437D">
        <w:t>Engineering</w:t>
      </w:r>
      <w:r w:rsidR="0042437D" w:rsidRPr="0042437D">
        <w:t xml:space="preserve"> and </w:t>
      </w:r>
      <w:r w:rsidR="00E27BBE" w:rsidRPr="0042437D">
        <w:t>Technology</w:t>
      </w:r>
      <w:r w:rsidR="00733F5C">
        <w:t>, Chandigarh</w:t>
      </w:r>
    </w:p>
    <w:p w14:paraId="09FE5E4C" w14:textId="5E1F5599" w:rsidR="00003455" w:rsidRDefault="009209D6">
      <w:pPr>
        <w:pStyle w:val="ListParagraph"/>
        <w:numPr>
          <w:ilvl w:val="0"/>
          <w:numId w:val="11"/>
        </w:numPr>
      </w:pPr>
      <w:r w:rsidRPr="003F1761">
        <w:rPr>
          <w:b/>
          <w:bCs/>
        </w:rPr>
        <w:t>Relevant coursework</w:t>
      </w:r>
      <w:r w:rsidRPr="009209D6">
        <w:t>: Web Development, Database Management, Computer Networks, Operating Systems</w:t>
      </w:r>
    </w:p>
    <w:p w14:paraId="4F5BE98B" w14:textId="2C90341F" w:rsidR="004B49BA" w:rsidRDefault="007F6D1E">
      <w:pPr>
        <w:pStyle w:val="Heading2"/>
        <w:numPr>
          <w:ilvl w:val="0"/>
          <w:numId w:val="13"/>
        </w:num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  <w:lang w:val="en-IN" w:eastAsia="en-IN"/>
        </w:rPr>
      </w:pPr>
      <w:r w:rsidRPr="007F6D1E">
        <w:t>Secondary Education 12</w:t>
      </w:r>
      <w:r w:rsidR="00CB51D0" w:rsidRPr="00E27BBE">
        <w:rPr>
          <w:vertAlign w:val="superscript"/>
        </w:rPr>
        <w:t xml:space="preserve">th </w:t>
      </w:r>
      <w:r w:rsidR="00CB51D0">
        <w:t>–</w:t>
      </w:r>
      <w:r w:rsidR="00C27214" w:rsidRPr="00C27214">
        <w:t xml:space="preserve"> Vocational Stream</w:t>
      </w:r>
      <w:r w:rsidR="00C27214">
        <w:t xml:space="preserve"> </w:t>
      </w:r>
      <w:proofErr w:type="gramStart"/>
      <w:r w:rsidR="00C27214">
        <w:t>(</w:t>
      </w:r>
      <w:r w:rsidR="00CD2308">
        <w:t xml:space="preserve"> </w:t>
      </w:r>
      <w:r w:rsidR="00CD2308" w:rsidRPr="00E27BBE">
        <w:rPr>
          <w:b w:val="0"/>
          <w:bCs/>
        </w:rPr>
        <w:t>I.T</w:t>
      </w:r>
      <w:proofErr w:type="gramEnd"/>
      <w:r w:rsidR="00CD2308" w:rsidRPr="00E27BBE">
        <w:rPr>
          <w:b w:val="0"/>
          <w:bCs/>
        </w:rPr>
        <w:t xml:space="preserve"> </w:t>
      </w:r>
      <w:r w:rsidR="00C27214" w:rsidRPr="00E27BBE">
        <w:rPr>
          <w:b w:val="0"/>
          <w:bCs/>
        </w:rPr>
        <w:t>)</w:t>
      </w:r>
      <w:r w:rsidR="0051264C" w:rsidRPr="00E27BBE">
        <w:rPr>
          <w:rFonts w:ascii="Times New Roman" w:eastAsia="Times New Roman" w:hAnsi="Times New Roman" w:cs="Times New Roman"/>
          <w:b w:val="0"/>
          <w:bCs/>
          <w:color w:val="auto"/>
          <w:sz w:val="24"/>
          <w:szCs w:val="24"/>
          <w:lang w:val="en-IN" w:eastAsia="en-IN"/>
        </w:rPr>
        <w:t xml:space="preserve"> </w:t>
      </w:r>
    </w:p>
    <w:p w14:paraId="7E743657" w14:textId="5E932E16" w:rsidR="00F41BEE" w:rsidRDefault="00E27BBE" w:rsidP="00E27BBE">
      <w:pPr>
        <w:pStyle w:val="Heading2"/>
      </w:pPr>
      <w:r>
        <w:rPr>
          <w:b w:val="0"/>
          <w:bCs/>
        </w:rPr>
        <w:t>G</w:t>
      </w:r>
      <w:r w:rsidR="00935138" w:rsidRPr="00E27BBE">
        <w:rPr>
          <w:b w:val="0"/>
          <w:bCs/>
        </w:rPr>
        <w:t>ovt</w:t>
      </w:r>
      <w:r>
        <w:rPr>
          <w:b w:val="0"/>
          <w:bCs/>
        </w:rPr>
        <w:t>.</w:t>
      </w:r>
      <w:r w:rsidR="00935138" w:rsidRPr="00E27BBE">
        <w:rPr>
          <w:b w:val="0"/>
          <w:bCs/>
        </w:rPr>
        <w:t xml:space="preserve"> model senior secondary school, sector 33, </w:t>
      </w:r>
      <w:r w:rsidRPr="00E27BBE">
        <w:rPr>
          <w:b w:val="0"/>
          <w:bCs/>
        </w:rPr>
        <w:t>Chandigarh</w:t>
      </w:r>
      <w:r w:rsidR="00B26614" w:rsidRPr="00E27BBE">
        <w:rPr>
          <w:b w:val="0"/>
          <w:bCs/>
        </w:rPr>
        <w:t xml:space="preserve"> [CBSE </w:t>
      </w:r>
      <w:r w:rsidR="00A40964" w:rsidRPr="00E27BBE">
        <w:rPr>
          <w:b w:val="0"/>
          <w:bCs/>
        </w:rPr>
        <w:t>Board</w:t>
      </w:r>
      <w:r w:rsidR="00B26614" w:rsidRPr="00E27BBE">
        <w:rPr>
          <w:b w:val="0"/>
          <w:bCs/>
        </w:rPr>
        <w:t>]</w:t>
      </w:r>
      <w:r w:rsidR="00003455">
        <w:tab/>
      </w:r>
      <w:r w:rsidR="00935138">
        <w:t>202</w:t>
      </w:r>
      <w:r w:rsidR="0051264C">
        <w:t>3-2024</w:t>
      </w:r>
    </w:p>
    <w:p w14:paraId="2CDA86FD" w14:textId="3B589A75" w:rsidR="00003455" w:rsidRPr="00BB476F" w:rsidRDefault="0051264C">
      <w:pPr>
        <w:pStyle w:val="ListParagraph"/>
        <w:numPr>
          <w:ilvl w:val="0"/>
          <w:numId w:val="11"/>
        </w:numPr>
        <w:rPr>
          <w:lang w:val="en-IN"/>
        </w:rPr>
      </w:pPr>
      <w:r w:rsidRPr="003F1761">
        <w:rPr>
          <w:b/>
          <w:bCs/>
          <w:lang w:val="en-IN"/>
        </w:rPr>
        <w:t>Secured 89.2%</w:t>
      </w:r>
      <w:r w:rsidRPr="0051264C">
        <w:rPr>
          <w:bCs/>
          <w:lang w:val="en-IN"/>
        </w:rPr>
        <w:t xml:space="preserve"> overall</w:t>
      </w:r>
      <w:r w:rsidRPr="0051264C">
        <w:rPr>
          <w:lang w:val="en-IN"/>
        </w:rPr>
        <w:t xml:space="preserve"> with outstanding performance in </w:t>
      </w:r>
      <w:r w:rsidRPr="003F1761">
        <w:rPr>
          <w:b/>
          <w:bCs/>
          <w:lang w:val="en-IN"/>
        </w:rPr>
        <w:t>IT (99/100)</w:t>
      </w:r>
      <w:r w:rsidRPr="0051264C">
        <w:rPr>
          <w:lang w:val="en-IN"/>
        </w:rPr>
        <w:t xml:space="preserve"> and </w:t>
      </w:r>
      <w:r w:rsidRPr="003F1761">
        <w:rPr>
          <w:b/>
          <w:bCs/>
          <w:lang w:val="en-IN"/>
        </w:rPr>
        <w:t>Web Application (94/100).</w:t>
      </w:r>
    </w:p>
    <w:p w14:paraId="38360270" w14:textId="1D8FD28F" w:rsidR="00EB7CB9" w:rsidRPr="00EB7CB9" w:rsidRDefault="00EB7CB9" w:rsidP="00EB7CB9">
      <w:pPr>
        <w:pStyle w:val="ListParagraph"/>
        <w:ind w:left="1068"/>
        <w:rPr>
          <w:lang w:val="en-IN"/>
        </w:rPr>
      </w:pPr>
    </w:p>
    <w:p w14:paraId="75E7D894" w14:textId="77777777" w:rsidR="00000983" w:rsidRPr="00000983" w:rsidRDefault="00000983" w:rsidP="00000983">
      <w:pPr>
        <w:ind w:left="360"/>
        <w:rPr>
          <w:lang w:val="en-IN"/>
        </w:rPr>
      </w:pPr>
    </w:p>
    <w:p w14:paraId="6C195947" w14:textId="77777777" w:rsidR="003F1761" w:rsidRDefault="003F1761" w:rsidP="003F1761">
      <w:pPr>
        <w:pStyle w:val="ListBullet"/>
        <w:numPr>
          <w:ilvl w:val="0"/>
          <w:numId w:val="0"/>
        </w:numPr>
        <w:ind w:left="720"/>
      </w:pPr>
    </w:p>
    <w:p w14:paraId="5EAFD566" w14:textId="1266339D" w:rsidR="00F41BEE" w:rsidRDefault="00F41BEE" w:rsidP="003F1761">
      <w:pPr>
        <w:pStyle w:val="ListBullet"/>
        <w:numPr>
          <w:ilvl w:val="0"/>
          <w:numId w:val="0"/>
        </w:numPr>
        <w:ind w:left="288"/>
      </w:pPr>
      <w:r>
        <w:t xml:space="preserve"> </w:t>
      </w:r>
    </w:p>
    <w:sectPr w:rsidR="00F41BEE" w:rsidSect="00BB476F">
      <w:pgSz w:w="12240" w:h="15840"/>
      <w:pgMar w:top="0" w:right="567" w:bottom="0" w:left="567" w:header="578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699F" w14:textId="77777777" w:rsidR="0008460B" w:rsidRDefault="0008460B">
      <w:pPr>
        <w:spacing w:after="0"/>
      </w:pPr>
      <w:r>
        <w:separator/>
      </w:r>
    </w:p>
  </w:endnote>
  <w:endnote w:type="continuationSeparator" w:id="0">
    <w:p w14:paraId="4B9B86D3" w14:textId="77777777" w:rsidR="0008460B" w:rsidRDefault="0008460B">
      <w:pPr>
        <w:spacing w:after="0"/>
      </w:pPr>
      <w:r>
        <w:continuationSeparator/>
      </w:r>
    </w:p>
  </w:endnote>
  <w:endnote w:type="continuationNotice" w:id="1">
    <w:p w14:paraId="3E6C1293" w14:textId="77777777" w:rsidR="0008460B" w:rsidRDefault="0008460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9850" w14:textId="77777777" w:rsidR="0008460B" w:rsidRDefault="0008460B">
      <w:pPr>
        <w:spacing w:after="0"/>
      </w:pPr>
      <w:r>
        <w:separator/>
      </w:r>
    </w:p>
  </w:footnote>
  <w:footnote w:type="continuationSeparator" w:id="0">
    <w:p w14:paraId="09C2921F" w14:textId="77777777" w:rsidR="0008460B" w:rsidRDefault="0008460B">
      <w:pPr>
        <w:spacing w:after="0"/>
      </w:pPr>
      <w:r>
        <w:continuationSeparator/>
      </w:r>
    </w:p>
  </w:footnote>
  <w:footnote w:type="continuationNotice" w:id="1">
    <w:p w14:paraId="426DAED0" w14:textId="77777777" w:rsidR="0008460B" w:rsidRDefault="0008460B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009F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F90F6C"/>
    <w:multiLevelType w:val="hybridMultilevel"/>
    <w:tmpl w:val="DCFEAC8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1778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A7D401F"/>
    <w:multiLevelType w:val="hybridMultilevel"/>
    <w:tmpl w:val="3110B7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196653"/>
    <w:multiLevelType w:val="hybridMultilevel"/>
    <w:tmpl w:val="F6081C26"/>
    <w:lvl w:ilvl="0" w:tplc="DB68CAEA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15512">
    <w:abstractNumId w:val="7"/>
  </w:num>
  <w:num w:numId="2" w16cid:durableId="4554690">
    <w:abstractNumId w:val="6"/>
  </w:num>
  <w:num w:numId="3" w16cid:durableId="1250849847">
    <w:abstractNumId w:val="5"/>
  </w:num>
  <w:num w:numId="4" w16cid:durableId="79299327">
    <w:abstractNumId w:val="4"/>
  </w:num>
  <w:num w:numId="5" w16cid:durableId="39936924">
    <w:abstractNumId w:val="8"/>
  </w:num>
  <w:num w:numId="6" w16cid:durableId="859515455">
    <w:abstractNumId w:val="3"/>
  </w:num>
  <w:num w:numId="7" w16cid:durableId="1448234664">
    <w:abstractNumId w:val="2"/>
  </w:num>
  <w:num w:numId="8" w16cid:durableId="1522163321">
    <w:abstractNumId w:val="1"/>
  </w:num>
  <w:num w:numId="9" w16cid:durableId="1618027005">
    <w:abstractNumId w:val="0"/>
  </w:num>
  <w:num w:numId="10" w16cid:durableId="331106266">
    <w:abstractNumId w:val="11"/>
  </w:num>
  <w:num w:numId="11" w16cid:durableId="955915199">
    <w:abstractNumId w:val="10"/>
  </w:num>
  <w:num w:numId="12" w16cid:durableId="2130200699">
    <w:abstractNumId w:val="12"/>
  </w:num>
  <w:num w:numId="13" w16cid:durableId="2129886188">
    <w:abstractNumId w:val="13"/>
  </w:num>
  <w:num w:numId="14" w16cid:durableId="67103274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D7"/>
    <w:rsid w:val="00000983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67DA7"/>
    <w:rsid w:val="00076DB4"/>
    <w:rsid w:val="0008460B"/>
    <w:rsid w:val="0009195F"/>
    <w:rsid w:val="000D355D"/>
    <w:rsid w:val="000F05A2"/>
    <w:rsid w:val="000F5A30"/>
    <w:rsid w:val="0010223A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73924"/>
    <w:rsid w:val="00177813"/>
    <w:rsid w:val="0018191F"/>
    <w:rsid w:val="00181FE7"/>
    <w:rsid w:val="00186230"/>
    <w:rsid w:val="00192145"/>
    <w:rsid w:val="001D4B58"/>
    <w:rsid w:val="00200572"/>
    <w:rsid w:val="00226291"/>
    <w:rsid w:val="00262033"/>
    <w:rsid w:val="00271453"/>
    <w:rsid w:val="00276E4F"/>
    <w:rsid w:val="00295104"/>
    <w:rsid w:val="002C0DDD"/>
    <w:rsid w:val="002D59A2"/>
    <w:rsid w:val="002E78CE"/>
    <w:rsid w:val="002F62B8"/>
    <w:rsid w:val="00302F19"/>
    <w:rsid w:val="00304507"/>
    <w:rsid w:val="003108DB"/>
    <w:rsid w:val="00322177"/>
    <w:rsid w:val="00330D8A"/>
    <w:rsid w:val="00331246"/>
    <w:rsid w:val="003319FB"/>
    <w:rsid w:val="00345365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761"/>
    <w:rsid w:val="003F19B9"/>
    <w:rsid w:val="00400FD0"/>
    <w:rsid w:val="0040118E"/>
    <w:rsid w:val="00420DE9"/>
    <w:rsid w:val="0042437D"/>
    <w:rsid w:val="00433CD1"/>
    <w:rsid w:val="00445933"/>
    <w:rsid w:val="004476A1"/>
    <w:rsid w:val="004476B0"/>
    <w:rsid w:val="0048475B"/>
    <w:rsid w:val="004A4BFA"/>
    <w:rsid w:val="004B0C2C"/>
    <w:rsid w:val="004B49BA"/>
    <w:rsid w:val="004C3CFF"/>
    <w:rsid w:val="004D433E"/>
    <w:rsid w:val="004E47F6"/>
    <w:rsid w:val="004E6381"/>
    <w:rsid w:val="004F305A"/>
    <w:rsid w:val="004F7524"/>
    <w:rsid w:val="00504FB9"/>
    <w:rsid w:val="00506F78"/>
    <w:rsid w:val="005114E7"/>
    <w:rsid w:val="0051264C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43223"/>
    <w:rsid w:val="00646080"/>
    <w:rsid w:val="006734FD"/>
    <w:rsid w:val="00692F19"/>
    <w:rsid w:val="006953A2"/>
    <w:rsid w:val="006A3D6F"/>
    <w:rsid w:val="006A6F06"/>
    <w:rsid w:val="006B4315"/>
    <w:rsid w:val="006D1302"/>
    <w:rsid w:val="006D236F"/>
    <w:rsid w:val="006E0605"/>
    <w:rsid w:val="006E401C"/>
    <w:rsid w:val="006E7B9E"/>
    <w:rsid w:val="006F0EAE"/>
    <w:rsid w:val="006F2441"/>
    <w:rsid w:val="006F3160"/>
    <w:rsid w:val="006F7ABC"/>
    <w:rsid w:val="00711175"/>
    <w:rsid w:val="00712084"/>
    <w:rsid w:val="007148DA"/>
    <w:rsid w:val="00733F5C"/>
    <w:rsid w:val="00756B52"/>
    <w:rsid w:val="007571DC"/>
    <w:rsid w:val="00766029"/>
    <w:rsid w:val="00774126"/>
    <w:rsid w:val="0077621B"/>
    <w:rsid w:val="00781236"/>
    <w:rsid w:val="007941C7"/>
    <w:rsid w:val="007963CE"/>
    <w:rsid w:val="007A39CC"/>
    <w:rsid w:val="007A7186"/>
    <w:rsid w:val="007C7AE2"/>
    <w:rsid w:val="007D00B3"/>
    <w:rsid w:val="007D6099"/>
    <w:rsid w:val="007F4923"/>
    <w:rsid w:val="007F6D1E"/>
    <w:rsid w:val="00824550"/>
    <w:rsid w:val="008406FF"/>
    <w:rsid w:val="0084136C"/>
    <w:rsid w:val="00855CA3"/>
    <w:rsid w:val="00860EA7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09B0"/>
    <w:rsid w:val="008E10EB"/>
    <w:rsid w:val="008E5671"/>
    <w:rsid w:val="00900579"/>
    <w:rsid w:val="0090147C"/>
    <w:rsid w:val="0090594C"/>
    <w:rsid w:val="0091057C"/>
    <w:rsid w:val="00912D4C"/>
    <w:rsid w:val="009209D6"/>
    <w:rsid w:val="00924DC2"/>
    <w:rsid w:val="0093056E"/>
    <w:rsid w:val="00935138"/>
    <w:rsid w:val="0093754D"/>
    <w:rsid w:val="00945F4B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86D43"/>
    <w:rsid w:val="009B24B9"/>
    <w:rsid w:val="009C2119"/>
    <w:rsid w:val="009C429D"/>
    <w:rsid w:val="009C5158"/>
    <w:rsid w:val="009C7FD6"/>
    <w:rsid w:val="009D04EB"/>
    <w:rsid w:val="009D41D9"/>
    <w:rsid w:val="009D5B56"/>
    <w:rsid w:val="009E3475"/>
    <w:rsid w:val="009F2912"/>
    <w:rsid w:val="00A00679"/>
    <w:rsid w:val="00A249B7"/>
    <w:rsid w:val="00A35114"/>
    <w:rsid w:val="00A36F7A"/>
    <w:rsid w:val="00A40964"/>
    <w:rsid w:val="00A7066C"/>
    <w:rsid w:val="00A70EFD"/>
    <w:rsid w:val="00A8131A"/>
    <w:rsid w:val="00A97F14"/>
    <w:rsid w:val="00AA2091"/>
    <w:rsid w:val="00AB2C3D"/>
    <w:rsid w:val="00AF3073"/>
    <w:rsid w:val="00B063E6"/>
    <w:rsid w:val="00B15C87"/>
    <w:rsid w:val="00B203B6"/>
    <w:rsid w:val="00B26614"/>
    <w:rsid w:val="00B35070"/>
    <w:rsid w:val="00B430AF"/>
    <w:rsid w:val="00B5201C"/>
    <w:rsid w:val="00B5257D"/>
    <w:rsid w:val="00B53406"/>
    <w:rsid w:val="00B54981"/>
    <w:rsid w:val="00B60CCC"/>
    <w:rsid w:val="00B610B1"/>
    <w:rsid w:val="00B769EE"/>
    <w:rsid w:val="00B8342B"/>
    <w:rsid w:val="00B8633D"/>
    <w:rsid w:val="00B86516"/>
    <w:rsid w:val="00B90F71"/>
    <w:rsid w:val="00BB273E"/>
    <w:rsid w:val="00BB44BE"/>
    <w:rsid w:val="00BB476F"/>
    <w:rsid w:val="00BD735D"/>
    <w:rsid w:val="00C03729"/>
    <w:rsid w:val="00C04033"/>
    <w:rsid w:val="00C27214"/>
    <w:rsid w:val="00C30F46"/>
    <w:rsid w:val="00C33B85"/>
    <w:rsid w:val="00C444AC"/>
    <w:rsid w:val="00C57E43"/>
    <w:rsid w:val="00C6464E"/>
    <w:rsid w:val="00C72B59"/>
    <w:rsid w:val="00C866D7"/>
    <w:rsid w:val="00C86F4F"/>
    <w:rsid w:val="00C904F1"/>
    <w:rsid w:val="00C954C9"/>
    <w:rsid w:val="00C9734F"/>
    <w:rsid w:val="00CB51D0"/>
    <w:rsid w:val="00CC2029"/>
    <w:rsid w:val="00CC75DB"/>
    <w:rsid w:val="00CD2308"/>
    <w:rsid w:val="00D00777"/>
    <w:rsid w:val="00D016ED"/>
    <w:rsid w:val="00D05F48"/>
    <w:rsid w:val="00D07D56"/>
    <w:rsid w:val="00D241A0"/>
    <w:rsid w:val="00D33143"/>
    <w:rsid w:val="00D34FDB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27BBE"/>
    <w:rsid w:val="00E321B6"/>
    <w:rsid w:val="00E45F8D"/>
    <w:rsid w:val="00E71047"/>
    <w:rsid w:val="00E726F0"/>
    <w:rsid w:val="00E87474"/>
    <w:rsid w:val="00E91FAA"/>
    <w:rsid w:val="00EA2B92"/>
    <w:rsid w:val="00EB7CB9"/>
    <w:rsid w:val="00EC12CE"/>
    <w:rsid w:val="00ED598E"/>
    <w:rsid w:val="00ED7FEB"/>
    <w:rsid w:val="00EE25F3"/>
    <w:rsid w:val="00EF4E0C"/>
    <w:rsid w:val="00F0450A"/>
    <w:rsid w:val="00F37140"/>
    <w:rsid w:val="00F40303"/>
    <w:rsid w:val="00F41BEE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D3D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0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C86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ashishkumartech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krathor1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nvent-labs-frontend.vercel.app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hishk.codes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tudyhub-dev.web.app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akrathor18/Note-sharing-ap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ish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C7FB2B460C4B7BA9D99BCCFAA65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0CF90-EABA-4FBC-9672-681BE8FEEEA3}"/>
      </w:docPartPr>
      <w:docPartBody>
        <w:p w:rsidR="000B2351" w:rsidRDefault="000B2351">
          <w:pPr>
            <w:pStyle w:val="62C7FB2B460C4B7BA9D99BCCFAA652BA"/>
          </w:pPr>
          <w:r>
            <w:t>Objective</w:t>
          </w:r>
        </w:p>
      </w:docPartBody>
    </w:docPart>
    <w:docPart>
      <w:docPartPr>
        <w:name w:val="823007DB74A84F2382CDF34BE82BF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B7710-943C-4FA7-BBAB-C3D41E4A9AD3}"/>
      </w:docPartPr>
      <w:docPartBody>
        <w:p w:rsidR="000B2351" w:rsidRDefault="000B2351">
          <w:pPr>
            <w:pStyle w:val="823007DB74A84F2382CDF34BE82BFBF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51"/>
    <w:rsid w:val="00076A6E"/>
    <w:rsid w:val="000B2351"/>
    <w:rsid w:val="00192145"/>
    <w:rsid w:val="00303358"/>
    <w:rsid w:val="004C3CFF"/>
    <w:rsid w:val="005776B5"/>
    <w:rsid w:val="00752591"/>
    <w:rsid w:val="007A39CC"/>
    <w:rsid w:val="007F4923"/>
    <w:rsid w:val="00860EA7"/>
    <w:rsid w:val="008D4D06"/>
    <w:rsid w:val="00900579"/>
    <w:rsid w:val="00A772F4"/>
    <w:rsid w:val="00B01FFA"/>
    <w:rsid w:val="00B53406"/>
    <w:rsid w:val="00D07D56"/>
    <w:rsid w:val="00EE7D6B"/>
    <w:rsid w:val="00F5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7FB2B460C4B7BA9D99BCCFAA652BA">
    <w:name w:val="62C7FB2B460C4B7BA9D99BCCFAA652BA"/>
  </w:style>
  <w:style w:type="paragraph" w:customStyle="1" w:styleId="823007DB74A84F2382CDF34BE82BFBFD">
    <w:name w:val="823007DB74A84F2382CDF34BE82BFB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2025-10-04T13:44:00Z</dcterms:created>
  <dcterms:modified xsi:type="dcterms:W3CDTF">2025-12-15T07:27:00Z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